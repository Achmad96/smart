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393" w:tblpY="58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60"/>
      </w:tblGrid>
      <w:tr w:rsidR="00651B11" w14:paraId="3BE536F7" w14:textId="77777777">
        <w:trPr>
          <w:trHeight w:val="12422"/>
        </w:trPr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</w:tcPr>
          <w:p w14:paraId="0E53B220" w14:textId="77777777" w:rsidR="00E95B61" w:rsidRDefault="00B13CFA">
            <w:r>
              <w:rPr>
                <w:sz w:val="52"/>
                <w:lang w:val="en-US"/>
              </w:rPr>
            </w:r>
            <w:r>
              <w:rPr>
                <w:sz w:val="52"/>
                <w:lang w:val="en-US"/>
              </w:rPr>
              <w:pict w14:anchorId="6CCFC8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42" type="#_x0000_t75" alt="6e405253-1808-4a1a-9ba2-962ac7af874b" style="width:486.6pt;height:509.4pt;rotation:-22;mso-wrap-style:square;mso-left-percent:-10001;mso-top-percent:-10001;mso-position-horizontal:absolute;mso-position-horizontal-relative:char;mso-position-vertical:absolute;mso-position-vertical-relative:line;mso-left-percent:-10001;mso-top-percent:-10001">
                  <v:imagedata r:id="rId5" o:title="6e405253-1808-4a1a-9ba2-962ac7af874b" croptop="-6923f" cropleft="-13328f" cropright="-9991f"/>
                </v:shape>
              </w:pict>
            </w:r>
            <w:r>
              <w:rPr>
                <w:sz w:val="52"/>
              </w:rPr>
              <w:pict w14:anchorId="7A3FCE19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5" o:spid="_x0000_s1029" type="#_x0000_t176" style="position:absolute;margin-left:-4.55pt;margin-top:16.45pt;width:460.4pt;height:65.95pt;z-index:251657728;mso-wrap-style:square;mso-position-horizontal-relative:text;mso-position-vertical-relative:text;v-text-anchor:top">
                  <v:textbox>
                    <w:txbxContent>
                      <w:p w14:paraId="64D31761" w14:textId="77777777" w:rsidR="00E95B61" w:rsidRDefault="00E95B61"/>
                    </w:txbxContent>
                  </v:textbox>
                </v:shape>
              </w:pict>
            </w:r>
          </w:p>
        </w:tc>
      </w:tr>
    </w:tbl>
    <w:p w14:paraId="637A6431" w14:textId="77777777" w:rsidR="00E95B61" w:rsidRDefault="00B13CFA">
      <w:r>
        <w:rPr>
          <w:lang w:val="en-ID" w:eastAsia="en-ID"/>
        </w:rPr>
        <w:pict w14:anchorId="7CD28E3D">
          <v:shape id="Picture 4" o:spid="_x0000_s1028" type="#_x0000_t75" style="position:absolute;margin-left:3.75pt;margin-top:-2.25pt;width:612.15pt;height:788.45pt;z-index:-251661824;mso-wrap-style:square;mso-position-horizontal-relative:page;mso-position-vertical-relative:page">
            <v:imagedata r:id="rId6" o:title="未标题-1副本"/>
            <w10:wrap anchorx="page" anchory="page"/>
          </v:shape>
        </w:pict>
      </w:r>
      <w:r>
        <w:rPr>
          <w:sz w:val="52"/>
        </w:rPr>
        <w:pict w14:anchorId="34A7AF6D">
          <v:rect id="Rectangles 11" o:spid="_x0000_s1035" style="position:absolute;margin-left:-70.45pt;margin-top:449.45pt;width:524.25pt;height:112.5pt;z-index:251659776;mso-wrap-style:square;mso-position-horizontal-relative:text;mso-position-vertical-relative:text;v-text-anchor:top" fillcolor="yellow" strokecolor="yellow">
            <v:textbox>
              <w:txbxContent>
                <w:p w14:paraId="3177FF67" w14:textId="77777777" w:rsidR="00E95B61" w:rsidRDefault="00E95B61">
                  <w:pPr>
                    <w:rPr>
                      <w:rFonts w:ascii="HP Simplified Hans" w:eastAsia="HP Simplified Hans" w:hAnsi="HP Simplified Hans" w:cs="HP Simplified Hans"/>
                      <w:lang w:val="en-US"/>
                    </w:rPr>
                  </w:pPr>
                  <w:r>
                    <w:rPr>
                      <w:rFonts w:ascii="HP Simplified Hans" w:eastAsia="HP Simplified Hans" w:hAnsi="HP Simplified Hans" w:cs="HP Simplified Hans" w:hint="eastAsia"/>
                      <w:lang w:val="en-US"/>
                    </w:rPr>
                    <w:t>HIBURAN</w:t>
                  </w:r>
                  <w:r>
                    <w:rPr>
                      <w:rFonts w:ascii="HP Simplified Hans" w:eastAsia="HP Simplified Hans" w:hAnsi="HP Simplified Hans" w:cs="HP Simplified Hans" w:hint="eastAsia"/>
                      <w:lang w:val="en-US"/>
                    </w:rPr>
                    <w:tab/>
                    <w:t xml:space="preserve">               LARANTHA MUSIK</w:t>
                  </w:r>
                </w:p>
                <w:p w14:paraId="638DD6AD" w14:textId="77777777" w:rsidR="00E95B61" w:rsidRDefault="00E95B61">
                  <w:pPr>
                    <w:rPr>
                      <w:rFonts w:ascii="HP Simplified Hans" w:eastAsia="HP Simplified Hans" w:hAnsi="HP Simplified Hans" w:cs="HP Simplified Hans"/>
                      <w:lang w:val="en-US"/>
                    </w:rPr>
                  </w:pPr>
                  <w:r>
                    <w:rPr>
                      <w:rFonts w:ascii="HP Simplified Hans" w:eastAsia="HP Simplified Hans" w:hAnsi="HP Simplified Hans" w:cs="HP Simplified Hans" w:hint="eastAsia"/>
                      <w:lang w:val="en-US"/>
                    </w:rPr>
                    <w:t>ARTIS</w:t>
                  </w:r>
                  <w:r>
                    <w:rPr>
                      <w:rFonts w:ascii="HP Simplified Hans" w:eastAsia="HP Simplified Hans" w:hAnsi="HP Simplified Hans" w:cs="HP Simplified Hans" w:hint="eastAsia"/>
                      <w:lang w:val="en-US"/>
                    </w:rPr>
                    <w:tab/>
                  </w:r>
                  <w:r>
                    <w:rPr>
                      <w:rFonts w:ascii="HP Simplified Hans" w:eastAsia="HP Simplified Hans" w:hAnsi="HP Simplified Hans" w:cs="HP Simplified Hans" w:hint="eastAsia"/>
                      <w:lang w:val="en-US"/>
                    </w:rPr>
                    <w:tab/>
                    <w:t xml:space="preserve">               1. AIDA SHARMA</w:t>
                  </w:r>
                </w:p>
                <w:p w14:paraId="537196E5" w14:textId="77777777" w:rsidR="00E95B61" w:rsidRDefault="00E95B61">
                  <w:pPr>
                    <w:numPr>
                      <w:ilvl w:val="0"/>
                      <w:numId w:val="1"/>
                    </w:numPr>
                    <w:rPr>
                      <w:rFonts w:ascii="HP Simplified Hans" w:eastAsia="HP Simplified Hans" w:hAnsi="HP Simplified Hans" w:cs="HP Simplified Hans"/>
                      <w:lang w:val="en-US"/>
                    </w:rPr>
                  </w:pPr>
                  <w:r>
                    <w:rPr>
                      <w:rFonts w:ascii="HP Simplified Hans" w:eastAsia="HP Simplified Hans" w:hAnsi="HP Simplified Hans" w:cs="HP Simplified Hans" w:hint="eastAsia"/>
                      <w:lang w:val="en-US"/>
                    </w:rPr>
                    <w:t>AYU GANDI</w:t>
                  </w:r>
                </w:p>
                <w:p w14:paraId="47B6A62F" w14:textId="77777777" w:rsidR="00E95B61" w:rsidRDefault="00E95B61">
                  <w:pPr>
                    <w:numPr>
                      <w:ilvl w:val="0"/>
                      <w:numId w:val="1"/>
                    </w:numPr>
                    <w:rPr>
                      <w:rFonts w:ascii="HP Simplified Hans" w:eastAsia="HP Simplified Hans" w:hAnsi="HP Simplified Hans" w:cs="HP Simplified Hans"/>
                      <w:lang w:val="en-US"/>
                    </w:rPr>
                  </w:pPr>
                  <w:r>
                    <w:rPr>
                      <w:rFonts w:ascii="HP Simplified Hans" w:eastAsia="HP Simplified Hans" w:hAnsi="HP Simplified Hans" w:cs="HP Simplified Hans"/>
                      <w:lang w:val="en-US"/>
                    </w:rPr>
                    <w:t>SOPI ADELLA</w:t>
                  </w:r>
                </w:p>
                <w:p w14:paraId="45122E7E" w14:textId="77777777" w:rsidR="00E95B61" w:rsidRDefault="00E95B61">
                  <w:pPr>
                    <w:rPr>
                      <w:rFonts w:ascii="HP Simplified Hans" w:eastAsia="HP Simplified Hans" w:hAnsi="HP Simplified Hans" w:cs="HP Simplified Hans"/>
                      <w:lang w:val="en-US"/>
                    </w:rPr>
                  </w:pPr>
                  <w:r>
                    <w:rPr>
                      <w:rFonts w:ascii="HP Simplified Hans" w:eastAsia="HP Simplified Hans" w:hAnsi="HP Simplified Hans" w:cs="HP Simplified Hans" w:hint="eastAsia"/>
                      <w:lang w:val="en-US"/>
                    </w:rPr>
                    <w:t>BINTANG TAMU</w:t>
                  </w:r>
                  <w:r>
                    <w:rPr>
                      <w:rFonts w:ascii="HP Simplified Hans" w:eastAsia="HP Simplified Hans" w:hAnsi="HP Simplified Hans" w:cs="HP Simplified Hans" w:hint="eastAsia"/>
                      <w:lang w:val="en-US"/>
                    </w:rPr>
                    <w:tab/>
                  </w:r>
                  <w:r>
                    <w:rPr>
                      <w:rFonts w:ascii="HP Simplified Hans" w:eastAsia="HP Simplified Hans" w:hAnsi="HP Simplified Hans" w:cs="HP Simplified Hans"/>
                      <w:lang w:val="en-US"/>
                    </w:rPr>
                    <w:t xml:space="preserve">             </w:t>
                  </w:r>
                  <w:r>
                    <w:rPr>
                      <w:rFonts w:ascii="HP Simplified Hans" w:eastAsia="HP Simplified Hans" w:hAnsi="HP Simplified Hans" w:cs="HP Simplified Hans" w:hint="eastAsia"/>
                      <w:lang w:val="en-US"/>
                    </w:rPr>
                    <w:t xml:space="preserve">   RATNA ANTIKA</w:t>
                  </w:r>
                </w:p>
              </w:txbxContent>
            </v:textbox>
          </v:rect>
        </w:pict>
      </w:r>
      <w:r>
        <w:rPr>
          <w:sz w:val="52"/>
        </w:rPr>
        <w:pict w14:anchorId="2001A66A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9" type="#_x0000_t202" style="position:absolute;margin-left:-16.1pt;margin-top:-27.6pt;width:472.35pt;height:97.9pt;z-index:251658752;mso-wrap-style:square;mso-position-horizontal-relative:text;mso-position-vertical-relative:text;v-text-anchor:top" o:gfxdata="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SOSUD2gAAAAkBAAAPAAAAAAAAAAEAIAAAACIAAABkcnMv&#10;ZG93bnJldi54bWxQSwECFAAUAAAACACHTuJAVJQAGgECAAAdBAAADgAAAAAAAAABACAAAAApAQAA&#10;ZHJzL2Uyb0RvYy54bWxQSwUGAAAAAAYABgBZAQAAnAUAAAAA&#10;" fillcolor="#e30000" stroked="f" strokeweight=".5pt">
            <v:fill color2="#760303" rotate="t" angle="90" focus="100%" type="gradient">
              <o:fill v:ext="view" type="gradientUnscaled"/>
            </v:fill>
            <v:textbox>
              <w:txbxContent>
                <w:p w14:paraId="2510E10E" w14:textId="77777777" w:rsidR="00E95B61" w:rsidRDefault="00E95B61">
                  <w:pPr>
                    <w:rPr>
                      <w:b/>
                      <w:bCs/>
                      <w:color w:val="000000"/>
                      <w:sz w:val="72"/>
                      <w:szCs w:val="72"/>
                      <w:lang w:val="en-US"/>
                    </w:rPr>
                  </w:pPr>
                  <w:r>
                    <w:rPr>
                      <w:b/>
                      <w:bCs/>
                      <w:color w:val="000000"/>
                      <w:sz w:val="72"/>
                      <w:szCs w:val="72"/>
                      <w:lang w:val="en-US"/>
                    </w:rPr>
                    <w:t>UNDANGAN</w:t>
                  </w:r>
                </w:p>
                <w:p w14:paraId="13968E36" w14:textId="77777777" w:rsidR="00E95B61" w:rsidRDefault="00E95B61">
                  <w:pPr>
                    <w:rPr>
                      <w:b/>
                      <w:bCs/>
                      <w:color w:val="000000"/>
                      <w:sz w:val="72"/>
                      <w:szCs w:val="72"/>
                      <w:lang w:val="en-US"/>
                    </w:rPr>
                  </w:pPr>
                  <w:r>
                    <w:rPr>
                      <w:b/>
                      <w:bCs/>
                      <w:color w:val="000000"/>
                      <w:sz w:val="72"/>
                      <w:szCs w:val="72"/>
                      <w:lang w:val="en-US"/>
                    </w:rPr>
                    <w:t xml:space="preserve">                  Walimatul Hitan</w:t>
                  </w:r>
                </w:p>
                <w:p w14:paraId="11DA62F8" w14:textId="77777777" w:rsidR="00E95B61" w:rsidRDefault="00E95B61">
                  <w:pPr>
                    <w:rPr>
                      <w:b/>
                      <w:bCs/>
                      <w:color w:val="000000"/>
                      <w:sz w:val="72"/>
                      <w:szCs w:val="72"/>
                      <w:lang w:val="en-US"/>
                    </w:rPr>
                  </w:pPr>
                </w:p>
              </w:txbxContent>
            </v:textbox>
          </v:shape>
        </w:pict>
      </w:r>
      <w:r>
        <w:rPr>
          <w:sz w:val="52"/>
        </w:rPr>
        <w:pict w14:anchorId="7A5A04B9">
          <v:rect id="Rectangles 8" o:spid="_x0000_s1032" alt="pane_woven" style="position:absolute;margin-left:-71.2pt;margin-top:245.65pt;width:302.3pt;height:203.4pt;z-index:251660800;mso-wrap-style:square;mso-position-horizontal-relative:text;mso-position-vertical-relative:text;v-text-anchor:top" fillcolor="red" strokecolor="#1f497d">
            <v:fill colors="0 #fe4444;1 #832b2b" type="gradient">
              <o:fill v:ext="view" type="gradientUnscaled"/>
            </v:fill>
            <v:textbox>
              <w:txbxContent>
                <w:p w14:paraId="41C1D7FC" w14:textId="77777777" w:rsidR="00E95B61" w:rsidRDefault="00E95B61">
                  <w:pPr>
                    <w:rPr>
                      <w:lang w:val="en-US"/>
                    </w:rPr>
                  </w:pPr>
                </w:p>
                <w:p w14:paraId="4487B624" w14:textId="77777777" w:rsidR="00E95B61" w:rsidRDefault="00E95B61">
                  <w:pPr>
                    <w:rPr>
                      <w:lang w:val="en-US"/>
                    </w:rPr>
                  </w:pPr>
                </w:p>
                <w:p w14:paraId="25635A85" w14:textId="77777777" w:rsidR="00E95B61" w:rsidRDefault="00E95B61">
                  <w:pPr>
                    <w:rPr>
                      <w:rFonts w:ascii="MV Boli" w:eastAsia="Malgun Gothic" w:hAnsi="MV Boli" w:cs="MV Boli"/>
                      <w:lang w:val="en-US"/>
                    </w:rPr>
                  </w:pPr>
                  <w:r>
                    <w:rPr>
                      <w:rFonts w:ascii="MV Boli" w:eastAsia="Malgun Gothic" w:hAnsi="MV Boli" w:cs="MV Boli"/>
                      <w:lang w:val="en-US"/>
                    </w:rPr>
                    <w:t xml:space="preserve">Mengharap kehadiran teman teman  pada </w:t>
                  </w:r>
                </w:p>
                <w:p w14:paraId="6F94792E" w14:textId="77777777" w:rsidR="00E95B61" w:rsidRDefault="00E95B61">
                  <w:pPr>
                    <w:rPr>
                      <w:rFonts w:ascii="MV Boli" w:eastAsia="Malgun Gothic" w:hAnsi="MV Boli" w:cs="MV Boli"/>
                      <w:lang w:val="en-US"/>
                    </w:rPr>
                  </w:pPr>
                </w:p>
                <w:p w14:paraId="2DF9C3E3" w14:textId="77777777" w:rsidR="00E95B61" w:rsidRDefault="00E95B61">
                  <w:pPr>
                    <w:rPr>
                      <w:rFonts w:ascii="MV Boli" w:eastAsia="Malgun Gothic" w:hAnsi="MV Boli" w:cs="MV Boli"/>
                      <w:lang w:val="en-US"/>
                    </w:rPr>
                  </w:pPr>
                  <w:r>
                    <w:rPr>
                      <w:rFonts w:ascii="MV Boli" w:eastAsia="Malgun Gothic" w:hAnsi="MV Boli" w:cs="MV Boli"/>
                      <w:lang w:val="en-US"/>
                    </w:rPr>
                    <w:t>Hari</w:t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  <w:t>: Jumat</w:t>
                  </w:r>
                </w:p>
                <w:p w14:paraId="61DC9DC6" w14:textId="77777777" w:rsidR="00E95B61" w:rsidRDefault="00E95B61">
                  <w:pPr>
                    <w:rPr>
                      <w:rFonts w:ascii="MV Boli" w:eastAsia="Malgun Gothic" w:hAnsi="MV Boli" w:cs="MV Boli"/>
                      <w:lang w:val="en-US"/>
                    </w:rPr>
                  </w:pPr>
                  <w:r>
                    <w:rPr>
                      <w:rFonts w:ascii="MV Boli" w:eastAsia="Malgun Gothic" w:hAnsi="MV Boli" w:cs="MV Boli"/>
                      <w:lang w:val="en-US"/>
                    </w:rPr>
                    <w:t>Tanggal</w:t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  <w:t>: 12 Februari 2021</w:t>
                  </w:r>
                </w:p>
                <w:p w14:paraId="679DAB9D" w14:textId="77777777" w:rsidR="00E95B61" w:rsidRDefault="00E95B61">
                  <w:pPr>
                    <w:rPr>
                      <w:rFonts w:ascii="MV Boli" w:eastAsia="Malgun Gothic" w:hAnsi="MV Boli" w:cs="MV Boli"/>
                      <w:lang w:val="en-US"/>
                    </w:rPr>
                  </w:pPr>
                  <w:r>
                    <w:rPr>
                      <w:rFonts w:ascii="MV Boli" w:eastAsia="Malgun Gothic" w:hAnsi="MV Boli" w:cs="MV Boli"/>
                      <w:lang w:val="en-US"/>
                    </w:rPr>
                    <w:t>Jam</w:t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  <w:t>: 14 .00 WIB  sd Selesai</w:t>
                  </w:r>
                </w:p>
                <w:p w14:paraId="26CD9B73" w14:textId="77777777" w:rsidR="00E95B61" w:rsidRDefault="00E95B61">
                  <w:pPr>
                    <w:rPr>
                      <w:rFonts w:ascii="MV Boli" w:eastAsia="Malgun Gothic" w:hAnsi="MV Boli" w:cs="MV Boli"/>
                      <w:lang w:val="en-US"/>
                    </w:rPr>
                  </w:pPr>
                  <w:r>
                    <w:rPr>
                      <w:rFonts w:ascii="MV Boli" w:eastAsia="Malgun Gothic" w:hAnsi="MV Boli" w:cs="MV Boli"/>
                      <w:lang w:val="en-US"/>
                    </w:rPr>
                    <w:t>Acara</w:t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  <w:t>: Kumpul Bareng sataretanan</w:t>
                  </w:r>
                </w:p>
                <w:p w14:paraId="38D15675" w14:textId="77777777" w:rsidR="00E95B61" w:rsidRDefault="00E95B61">
                  <w:pPr>
                    <w:rPr>
                      <w:rFonts w:ascii="MV Boli" w:eastAsia="Malgun Gothic" w:hAnsi="MV Boli" w:cs="MV Boli"/>
                      <w:lang w:val="en-US"/>
                    </w:rPr>
                  </w:pP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  <w:t xml:space="preserve">  Di acara Walimatul Hitan </w:t>
                  </w:r>
                </w:p>
                <w:p w14:paraId="51EE8B83" w14:textId="77777777" w:rsidR="00E95B61" w:rsidRDefault="00E95B61">
                  <w:pPr>
                    <w:rPr>
                      <w:rFonts w:ascii="MV Boli" w:eastAsia="Malgun Gothic" w:hAnsi="MV Boli" w:cs="MV Boli"/>
                      <w:lang w:val="en-US"/>
                    </w:rPr>
                  </w:pP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</w:r>
                  <w:r>
                    <w:rPr>
                      <w:rFonts w:ascii="MV Boli" w:eastAsia="Malgun Gothic" w:hAnsi="MV Boli" w:cs="MV Boli"/>
                      <w:lang w:val="en-US"/>
                    </w:rPr>
                    <w:tab/>
                    <w:t xml:space="preserve">  Anak kami</w:t>
                  </w:r>
                </w:p>
                <w:p w14:paraId="476B0598" w14:textId="77777777" w:rsidR="00E95B61" w:rsidRDefault="00E95B61">
                  <w:pPr>
                    <w:rPr>
                      <w:rFonts w:ascii="MV Boli" w:eastAsia="Malgun Gothic" w:hAnsi="MV Boli" w:cs="MV Boli"/>
                      <w:lang w:val="en-US"/>
                    </w:rPr>
                  </w:pPr>
                </w:p>
                <w:p w14:paraId="6FC26C5C" w14:textId="77777777" w:rsidR="00E95B61" w:rsidRDefault="00E95B61">
                  <w:pPr>
                    <w:rPr>
                      <w:rFonts w:ascii="MV Boli" w:eastAsia="Malgun Gothic" w:hAnsi="MV Boli" w:cs="MV Boli"/>
                      <w:lang w:val="en-US"/>
                    </w:rPr>
                  </w:pPr>
                </w:p>
              </w:txbxContent>
            </v:textbox>
          </v:rect>
        </w:pict>
      </w:r>
    </w:p>
    <w:p w14:paraId="69628A0F" w14:textId="77777777" w:rsidR="00E95B61" w:rsidRDefault="00E95B61">
      <w:pPr>
        <w:spacing w:line="240" w:lineRule="auto"/>
        <w:ind w:left="1843"/>
        <w:jc w:val="center"/>
        <w:rPr>
          <w:b/>
          <w:sz w:val="28"/>
        </w:rPr>
        <w:sectPr w:rsidR="00E95B61">
          <w:pgSz w:w="12242" w:h="18711"/>
          <w:pgMar w:top="1418" w:right="1418" w:bottom="1418" w:left="1418" w:header="709" w:footer="709" w:gutter="0"/>
          <w:cols w:space="720"/>
          <w:docGrid w:linePitch="360"/>
        </w:sectPr>
      </w:pPr>
    </w:p>
    <w:p w14:paraId="04574EA0" w14:textId="77777777" w:rsidR="00E95B61" w:rsidRDefault="00B13CFA">
      <w:pPr>
        <w:spacing w:line="240" w:lineRule="auto"/>
        <w:ind w:left="1843"/>
        <w:jc w:val="center"/>
        <w:rPr>
          <w:bCs/>
          <w:sz w:val="28"/>
        </w:rPr>
      </w:pPr>
      <w:r>
        <w:rPr>
          <w:lang w:val="en-ID" w:eastAsia="en-ID"/>
        </w:rPr>
        <w:lastRenderedPageBreak/>
        <w:pict w14:anchorId="6A7433B3">
          <v:shape id="Picture 2" o:spid="_x0000_s1026" type="#_x0000_t75" alt="Description: logotmg" style="position:absolute;left:0;text-align:left;margin-left:6.3pt;margin-top:-1.35pt;width:71.85pt;height:83.75pt;z-index:251655680;mso-wrap-style:square">
            <v:imagedata r:id="rId7" o:title="logotmg"/>
          </v:shape>
        </w:pict>
      </w:r>
      <w:r w:rsidR="00E95B61">
        <w:rPr>
          <w:b/>
          <w:sz w:val="28"/>
        </w:rPr>
        <w:t>PEMERINTAH  KABUP</w:t>
      </w:r>
      <w:r w:rsidR="00E95B61">
        <w:rPr>
          <w:bCs/>
          <w:sz w:val="28"/>
        </w:rPr>
        <w:t xml:space="preserve">ATEN  BONDOWOSO </w:t>
      </w:r>
    </w:p>
    <w:p w14:paraId="246FF631" w14:textId="77777777" w:rsidR="00E95B61" w:rsidRDefault="00E95B61">
      <w:pPr>
        <w:spacing w:line="240" w:lineRule="auto"/>
        <w:ind w:left="1843"/>
        <w:jc w:val="center"/>
        <w:rPr>
          <w:bCs/>
          <w:sz w:val="28"/>
        </w:rPr>
      </w:pPr>
      <w:r>
        <w:rPr>
          <w:bCs/>
          <w:sz w:val="28"/>
        </w:rPr>
        <w:t>KECAMATAN WRINGIN</w:t>
      </w:r>
    </w:p>
    <w:p w14:paraId="764473C3" w14:textId="77777777" w:rsidR="00E95B61" w:rsidRDefault="00E95B61">
      <w:pPr>
        <w:spacing w:line="240" w:lineRule="auto"/>
        <w:ind w:left="1843"/>
        <w:jc w:val="center"/>
        <w:rPr>
          <w:bCs/>
          <w:sz w:val="36"/>
          <w:szCs w:val="32"/>
        </w:rPr>
      </w:pPr>
      <w:r>
        <w:rPr>
          <w:bCs/>
          <w:sz w:val="36"/>
          <w:szCs w:val="32"/>
        </w:rPr>
        <w:t>DESA SUMBER MALANG</w:t>
      </w:r>
    </w:p>
    <w:p w14:paraId="3B1A085C" w14:textId="77777777" w:rsidR="00E95B61" w:rsidRDefault="00E95B61">
      <w:pPr>
        <w:spacing w:line="240" w:lineRule="auto"/>
        <w:ind w:left="1843"/>
        <w:jc w:val="center"/>
        <w:rPr>
          <w:bCs/>
          <w:i/>
          <w:sz w:val="26"/>
        </w:rPr>
      </w:pPr>
      <w:r>
        <w:rPr>
          <w:bCs/>
          <w:i/>
        </w:rPr>
        <w:t>Jl. Pakem  No. 03 Kode Pos 68252</w:t>
      </w:r>
    </w:p>
    <w:p w14:paraId="70BF8976" w14:textId="77777777" w:rsidR="00E95B61" w:rsidRDefault="00E95B61">
      <w:pPr>
        <w:spacing w:line="240" w:lineRule="auto"/>
        <w:ind w:left="1843"/>
        <w:jc w:val="center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e-mail: </w:t>
      </w:r>
      <w:r>
        <w:rPr>
          <w:bCs/>
          <w:i/>
          <w:color w:val="00B0F0"/>
          <w:sz w:val="20"/>
          <w:szCs w:val="20"/>
          <w:u w:val="single"/>
        </w:rPr>
        <w:t>admin@bondowosokab.go.id</w:t>
      </w:r>
      <w:r>
        <w:rPr>
          <w:bCs/>
          <w:sz w:val="20"/>
          <w:szCs w:val="20"/>
        </w:rPr>
        <w:t xml:space="preserve"> website, </w:t>
      </w:r>
      <w:r>
        <w:rPr>
          <w:bCs/>
          <w:i/>
          <w:color w:val="00B0F0"/>
          <w:sz w:val="20"/>
          <w:szCs w:val="20"/>
          <w:u w:val="single"/>
        </w:rPr>
        <w:t>http://www.bondowosokab.go.id</w:t>
      </w:r>
    </w:p>
    <w:p w14:paraId="7F095E1D" w14:textId="77777777" w:rsidR="00E95B61" w:rsidRDefault="00B13CFA">
      <w:pPr>
        <w:spacing w:line="240" w:lineRule="auto"/>
        <w:jc w:val="both"/>
        <w:rPr>
          <w:bCs/>
          <w:sz w:val="28"/>
          <w:u w:val="single"/>
        </w:rPr>
      </w:pPr>
      <w:r>
        <w:rPr>
          <w:bCs/>
          <w:sz w:val="28"/>
          <w:u w:val="single"/>
          <w:lang w:val="en-US" w:eastAsia="en-ID"/>
        </w:rPr>
        <w:pict w14:anchorId="06F05C0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7" type="#_x0000_t32" style="position:absolute;left:0;text-align:left;margin-left:0;margin-top:4.55pt;width:454.45pt;height:0;z-index:251656704;mso-wrap-style:square;mso-position-horizontal:center" o:connectortype="straight" strokeweight="3pt"/>
        </w:pict>
      </w:r>
    </w:p>
    <w:p w14:paraId="256C6E41" w14:textId="77777777" w:rsidR="00E95B61" w:rsidRDefault="00E95B61">
      <w:pPr>
        <w:spacing w:line="240" w:lineRule="auto"/>
        <w:jc w:val="center"/>
        <w:rPr>
          <w:rFonts w:ascii="Arial Narrow" w:hAnsi="Arial Narrow"/>
          <w:bCs/>
          <w:sz w:val="28"/>
          <w:u w:val="single"/>
        </w:rPr>
      </w:pPr>
    </w:p>
    <w:p w14:paraId="4BCE86DC" w14:textId="77777777" w:rsidR="00E95B61" w:rsidRDefault="00E95B61">
      <w:pPr>
        <w:spacing w:line="240" w:lineRule="auto"/>
        <w:jc w:val="center"/>
        <w:rPr>
          <w:rFonts w:ascii="Arial Narrow" w:hAnsi="Arial Narrow"/>
          <w:bCs/>
          <w:sz w:val="28"/>
          <w:u w:val="single"/>
        </w:rPr>
      </w:pPr>
      <w:r>
        <w:rPr>
          <w:rFonts w:ascii="Arial Narrow" w:hAnsi="Arial Narrow"/>
          <w:bCs/>
          <w:sz w:val="28"/>
          <w:u w:val="single"/>
        </w:rPr>
        <w:t xml:space="preserve">SURAT KETERANGAN </w:t>
      </w:r>
    </w:p>
    <w:p w14:paraId="4D187831" w14:textId="77777777" w:rsidR="00E95B61" w:rsidRDefault="00E95B61">
      <w:pPr>
        <w:spacing w:line="240" w:lineRule="auto"/>
        <w:jc w:val="center"/>
        <w:rPr>
          <w:rFonts w:ascii="Arial Narrow" w:hAnsi="Arial Narrow"/>
          <w:bCs/>
          <w:sz w:val="28"/>
          <w:szCs w:val="28"/>
          <w:lang w:val="en-US"/>
        </w:rPr>
      </w:pPr>
      <w:r>
        <w:rPr>
          <w:rFonts w:ascii="Arial Narrow" w:hAnsi="Arial Narrow"/>
          <w:bCs/>
          <w:sz w:val="28"/>
          <w:szCs w:val="28"/>
        </w:rPr>
        <w:t>Nomor : 470/</w:t>
      </w:r>
      <w:r>
        <w:rPr>
          <w:rFonts w:ascii="Arial Narrow" w:hAnsi="Arial Narrow"/>
          <w:bCs/>
          <w:sz w:val="28"/>
          <w:szCs w:val="28"/>
          <w:lang w:val="en-US"/>
        </w:rPr>
        <w:t xml:space="preserve">      /</w:t>
      </w:r>
      <w:r>
        <w:rPr>
          <w:rFonts w:ascii="Arial Narrow" w:hAnsi="Arial Narrow"/>
          <w:bCs/>
          <w:sz w:val="28"/>
          <w:szCs w:val="28"/>
        </w:rPr>
        <w:t>430.12.5.3/20</w:t>
      </w:r>
      <w:r>
        <w:rPr>
          <w:rFonts w:ascii="Arial Narrow" w:hAnsi="Arial Narrow"/>
          <w:bCs/>
          <w:sz w:val="28"/>
          <w:szCs w:val="28"/>
          <w:lang w:val="en-US"/>
        </w:rPr>
        <w:t>21</w:t>
      </w:r>
    </w:p>
    <w:p w14:paraId="3EC7DA93" w14:textId="77777777" w:rsidR="00E95B61" w:rsidRDefault="00E95B61">
      <w:pPr>
        <w:spacing w:line="240" w:lineRule="auto"/>
        <w:jc w:val="center"/>
        <w:rPr>
          <w:rFonts w:ascii="Arial Narrow" w:hAnsi="Arial Narrow"/>
          <w:bCs/>
          <w:sz w:val="28"/>
          <w:szCs w:val="28"/>
          <w:lang w:val="en-US"/>
        </w:rPr>
      </w:pPr>
    </w:p>
    <w:p w14:paraId="14190D06" w14:textId="77777777" w:rsidR="00E95B61" w:rsidRDefault="00E95B61">
      <w:pPr>
        <w:spacing w:line="360" w:lineRule="auto"/>
        <w:jc w:val="center"/>
        <w:rPr>
          <w:rFonts w:ascii="Arial Narrow" w:hAnsi="Arial Narrow"/>
          <w:bCs/>
        </w:rPr>
      </w:pPr>
    </w:p>
    <w:p w14:paraId="20156DEE" w14:textId="77777777" w:rsidR="00E95B61" w:rsidRDefault="00E95B6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Yang bertanda tangan di bawah ini :</w:t>
      </w:r>
    </w:p>
    <w:p w14:paraId="712719A0" w14:textId="77777777" w:rsidR="00E95B61" w:rsidRDefault="00E95B61">
      <w:pPr>
        <w:tabs>
          <w:tab w:val="left" w:pos="2694"/>
        </w:tabs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Nama</w:t>
      </w:r>
      <w:r>
        <w:rPr>
          <w:rFonts w:ascii="Arial" w:hAnsi="Arial" w:cs="Arial"/>
          <w:bCs/>
          <w:sz w:val="24"/>
          <w:szCs w:val="24"/>
        </w:rPr>
        <w:tab/>
        <w:t>: HOLLIK</w:t>
      </w:r>
    </w:p>
    <w:p w14:paraId="040F0AFC" w14:textId="77777777" w:rsidR="00E95B61" w:rsidRDefault="00E95B61">
      <w:pPr>
        <w:tabs>
          <w:tab w:val="left" w:pos="2694"/>
        </w:tabs>
        <w:spacing w:line="360" w:lineRule="auto"/>
        <w:ind w:left="2835" w:hanging="2835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Jabatan</w:t>
      </w:r>
      <w:r>
        <w:rPr>
          <w:rFonts w:ascii="Arial" w:hAnsi="Arial" w:cs="Arial"/>
          <w:bCs/>
          <w:sz w:val="24"/>
          <w:szCs w:val="24"/>
        </w:rPr>
        <w:tab/>
        <w:t xml:space="preserve">: Kepala Desa Sumber Malang Kecamatan Wringin </w:t>
      </w:r>
    </w:p>
    <w:p w14:paraId="502522C3" w14:textId="77777777" w:rsidR="00E95B61" w:rsidRDefault="00E95B61">
      <w:pPr>
        <w:tabs>
          <w:tab w:val="left" w:pos="2694"/>
        </w:tabs>
        <w:spacing w:line="360" w:lineRule="auto"/>
        <w:ind w:left="2835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Kabupaten Bondowoso</w:t>
      </w:r>
    </w:p>
    <w:p w14:paraId="3BB37C0A" w14:textId="77777777" w:rsidR="00E95B61" w:rsidRDefault="00E95B61">
      <w:pPr>
        <w:tabs>
          <w:tab w:val="left" w:pos="1134"/>
        </w:tabs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FAA665E" w14:textId="77777777" w:rsidR="00E95B61" w:rsidRDefault="00E95B6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Menerangkan dengan sebenarnya bahwa :</w:t>
      </w:r>
    </w:p>
    <w:p w14:paraId="77262313" w14:textId="77777777" w:rsidR="00E95B61" w:rsidRDefault="00E95B61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  <w:lang w:val="en-US"/>
        </w:rPr>
        <w:t xml:space="preserve"> Luas desa Sumber Malang</w:t>
      </w:r>
      <w:r>
        <w:rPr>
          <w:rFonts w:ascii="Arial" w:hAnsi="Arial" w:cs="Arial"/>
          <w:bCs/>
          <w:sz w:val="24"/>
          <w:szCs w:val="24"/>
          <w:lang w:val="en-US"/>
        </w:rPr>
        <w:tab/>
      </w:r>
      <w:r>
        <w:rPr>
          <w:rFonts w:ascii="Arial" w:hAnsi="Arial" w:cs="Arial"/>
          <w:bCs/>
          <w:sz w:val="24"/>
          <w:szCs w:val="24"/>
          <w:lang w:val="en-US"/>
        </w:rPr>
        <w:tab/>
      </w:r>
      <w:r>
        <w:rPr>
          <w:rFonts w:ascii="Arial" w:hAnsi="Arial" w:cs="Arial"/>
          <w:bCs/>
          <w:sz w:val="24"/>
          <w:szCs w:val="24"/>
          <w:lang w:val="en-US"/>
        </w:rPr>
        <w:tab/>
        <w:t>: 504.24 Ha</w:t>
      </w:r>
    </w:p>
    <w:p w14:paraId="0D1C84B8" w14:textId="77777777" w:rsidR="00E95B61" w:rsidRDefault="00E95B61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  <w:lang w:val="en-US"/>
        </w:rPr>
        <w:t>Lahan yang sudah terimput di e-RDKK</w:t>
      </w:r>
      <w:r>
        <w:rPr>
          <w:rFonts w:ascii="Arial" w:hAnsi="Arial" w:cs="Arial"/>
          <w:bCs/>
          <w:sz w:val="24"/>
          <w:szCs w:val="24"/>
          <w:lang w:val="en-US"/>
        </w:rPr>
        <w:tab/>
      </w:r>
      <w:r>
        <w:rPr>
          <w:rFonts w:ascii="Arial" w:hAnsi="Arial" w:cs="Arial"/>
          <w:bCs/>
          <w:sz w:val="24"/>
          <w:szCs w:val="24"/>
          <w:lang w:val="en-US"/>
        </w:rPr>
        <w:tab/>
        <w:t>: 460,25 Ha</w:t>
      </w:r>
    </w:p>
    <w:p w14:paraId="1A1C4137" w14:textId="77777777" w:rsidR="00E95B61" w:rsidRDefault="00E95B61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  <w:lang w:val="en-US"/>
        </w:rPr>
        <w:t xml:space="preserve"> Lahan yang digunakan untuk tanaman sengon</w:t>
      </w:r>
      <w:r>
        <w:rPr>
          <w:rFonts w:ascii="Arial" w:hAnsi="Arial" w:cs="Arial"/>
          <w:bCs/>
          <w:sz w:val="24"/>
          <w:szCs w:val="24"/>
          <w:lang w:val="en-US"/>
        </w:rPr>
        <w:tab/>
        <w:t>:   28  Ha</w:t>
      </w:r>
    </w:p>
    <w:p w14:paraId="48FEA190" w14:textId="77777777" w:rsidR="00E95B61" w:rsidRDefault="00E95B61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  <w:lang w:val="en-US"/>
        </w:rPr>
        <w:t xml:space="preserve"> Lahan yang pemiliknya luar desa</w:t>
      </w:r>
      <w:r>
        <w:rPr>
          <w:rFonts w:ascii="Arial" w:hAnsi="Arial" w:cs="Arial"/>
          <w:bCs/>
          <w:sz w:val="24"/>
          <w:szCs w:val="24"/>
          <w:lang w:val="en-US"/>
        </w:rPr>
        <w:tab/>
      </w:r>
      <w:r>
        <w:rPr>
          <w:rFonts w:ascii="Arial" w:hAnsi="Arial" w:cs="Arial"/>
          <w:bCs/>
          <w:sz w:val="24"/>
          <w:szCs w:val="24"/>
          <w:lang w:val="en-US"/>
        </w:rPr>
        <w:tab/>
      </w:r>
      <w:r>
        <w:rPr>
          <w:rFonts w:ascii="Arial" w:hAnsi="Arial" w:cs="Arial"/>
          <w:bCs/>
          <w:sz w:val="24"/>
          <w:szCs w:val="24"/>
          <w:lang w:val="en-US"/>
        </w:rPr>
        <w:tab/>
        <w:t>:   15,99 Ha</w:t>
      </w:r>
    </w:p>
    <w:p w14:paraId="6B88EF32" w14:textId="77777777" w:rsidR="00E95B61" w:rsidRDefault="00E95B61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</w:p>
    <w:p w14:paraId="7F4D41DA" w14:textId="77777777" w:rsidR="00E95B61" w:rsidRDefault="00E95B61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</w:p>
    <w:p w14:paraId="51E44F97" w14:textId="77777777" w:rsidR="00E95B61" w:rsidRDefault="00E95B6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Demikan surat keterangan ini kami berikan untuk dapat dipergunakan seperlunya.</w:t>
      </w:r>
    </w:p>
    <w:p w14:paraId="3ECE3663" w14:textId="77777777" w:rsidR="00E95B61" w:rsidRDefault="00E95B6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08094856" w14:textId="77777777" w:rsidR="00E95B61" w:rsidRDefault="00E95B6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6728D2F2" w14:textId="77777777" w:rsidR="00E95B61" w:rsidRDefault="00E95B61">
      <w:pPr>
        <w:spacing w:line="360" w:lineRule="auto"/>
        <w:ind w:left="5387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Sumber Malanag, </w:t>
      </w:r>
      <w:r>
        <w:rPr>
          <w:rFonts w:ascii="Arial" w:hAnsi="Arial" w:cs="Arial"/>
          <w:sz w:val="24"/>
          <w:szCs w:val="24"/>
          <w:lang w:val="en-US"/>
        </w:rPr>
        <w:t>03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Februari 2021</w:t>
      </w:r>
    </w:p>
    <w:p w14:paraId="2431879A" w14:textId="77777777" w:rsidR="00E95B61" w:rsidRDefault="00E95B61">
      <w:pPr>
        <w:spacing w:line="360" w:lineRule="auto"/>
        <w:ind w:left="538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Kepala Desa Sumber Malang</w:t>
      </w:r>
    </w:p>
    <w:p w14:paraId="1B2BD1D3" w14:textId="77777777" w:rsidR="00E95B61" w:rsidRDefault="00E95B61">
      <w:pPr>
        <w:spacing w:line="360" w:lineRule="auto"/>
        <w:ind w:left="5387"/>
        <w:jc w:val="center"/>
        <w:rPr>
          <w:rFonts w:ascii="Arial" w:hAnsi="Arial" w:cs="Arial"/>
          <w:sz w:val="24"/>
          <w:szCs w:val="24"/>
        </w:rPr>
      </w:pPr>
    </w:p>
    <w:p w14:paraId="7B1D4BF0" w14:textId="77777777" w:rsidR="00E95B61" w:rsidRDefault="00E95B61">
      <w:pPr>
        <w:spacing w:line="360" w:lineRule="auto"/>
        <w:ind w:left="5387"/>
        <w:jc w:val="center"/>
        <w:rPr>
          <w:rFonts w:ascii="Arial" w:hAnsi="Arial" w:cs="Arial"/>
          <w:sz w:val="24"/>
          <w:szCs w:val="24"/>
        </w:rPr>
      </w:pPr>
    </w:p>
    <w:p w14:paraId="2DF7308C" w14:textId="77777777" w:rsidR="00E95B61" w:rsidRDefault="00E95B61">
      <w:pPr>
        <w:spacing w:line="360" w:lineRule="auto"/>
        <w:ind w:left="5387"/>
        <w:jc w:val="center"/>
        <w:rPr>
          <w:rFonts w:ascii="Arial" w:hAnsi="Arial" w:cs="Arial"/>
          <w:sz w:val="24"/>
          <w:szCs w:val="24"/>
        </w:rPr>
      </w:pPr>
    </w:p>
    <w:p w14:paraId="7F0E3629" w14:textId="77777777" w:rsidR="00E95B61" w:rsidRDefault="00E95B61">
      <w:pPr>
        <w:spacing w:line="360" w:lineRule="auto"/>
        <w:ind w:left="538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HOLLIK</w:t>
      </w:r>
    </w:p>
    <w:p w14:paraId="5F40B1C9" w14:textId="77777777" w:rsidR="00E95B61" w:rsidRDefault="00E95B61"/>
    <w:p w14:paraId="4FF165A1" w14:textId="77777777" w:rsidR="00E95B61" w:rsidRDefault="00E95B61"/>
    <w:p w14:paraId="7AD4A3C2" w14:textId="77777777" w:rsidR="00E95B61" w:rsidRDefault="00E95B61"/>
    <w:p w14:paraId="4A9B3440" w14:textId="77777777" w:rsidR="00E95B61" w:rsidRDefault="00E95B61"/>
    <w:p w14:paraId="3F304EF2" w14:textId="77777777" w:rsidR="00E95B61" w:rsidRDefault="00E95B61"/>
    <w:p w14:paraId="3B516FA2" w14:textId="77777777" w:rsidR="00E95B61" w:rsidRDefault="00E95B61"/>
    <w:p w14:paraId="3E346BE6" w14:textId="77777777" w:rsidR="00E95B61" w:rsidRDefault="00E95B61"/>
    <w:p w14:paraId="7C1C2C6B" w14:textId="77777777" w:rsidR="00E95B61" w:rsidRDefault="00E95B61"/>
    <w:p w14:paraId="5FE10B37" w14:textId="77777777" w:rsidR="00E95B61" w:rsidRDefault="00E95B61"/>
    <w:p w14:paraId="5778310B" w14:textId="77777777" w:rsidR="00E95B61" w:rsidRDefault="00E95B61"/>
    <w:p w14:paraId="38FE5AB3" w14:textId="77777777" w:rsidR="00E95B61" w:rsidRDefault="00E95B61"/>
    <w:p w14:paraId="10EA477E" w14:textId="77777777" w:rsidR="00E95B61" w:rsidRDefault="00E95B61"/>
    <w:p w14:paraId="06C564AC" w14:textId="77777777" w:rsidR="00E95B61" w:rsidRDefault="00B13CFA">
      <w:pPr>
        <w:rPr>
          <w:lang w:val="en-US"/>
        </w:rPr>
      </w:pPr>
      <w:r>
        <w:rPr>
          <w:lang w:val="en-US"/>
        </w:rPr>
        <w:lastRenderedPageBreak/>
        <w:pict w14:anchorId="4E075800">
          <v:shape id="Picture 2" o:spid="_x0000_i1026" type="#_x0000_t75" alt="6e405253-1808-4a1a-9ba2-962ac7af874b" style="width:470.4pt;height:626.4pt;mso-wrap-style:square;mso-position-horizontal-relative:page;mso-position-vertical-relative:page">
            <v:fill o:detectmouseclick="t"/>
            <v:imagedata r:id="rId5" o:title="6e405253-1808-4a1a-9ba2-962ac7af874b"/>
          </v:shape>
        </w:pict>
      </w:r>
    </w:p>
    <w:p w14:paraId="5DB3E14A" w14:textId="77777777" w:rsidR="00E95B61" w:rsidRDefault="00E95B61"/>
    <w:p w14:paraId="58D6C6AC" w14:textId="77777777" w:rsidR="00E95B61" w:rsidRDefault="00E95B61"/>
    <w:p w14:paraId="429098D0" w14:textId="77777777" w:rsidR="00E95B61" w:rsidRDefault="00E95B61">
      <w:r>
        <w:rPr>
          <w:rFonts w:ascii="SimSun" w:hAnsi="SimSun" w:cs="SimSun"/>
          <w:sz w:val="24"/>
          <w:szCs w:val="24"/>
        </w:rPr>
        <w:fldChar w:fldCharType="begin"/>
      </w:r>
      <w:r>
        <w:rPr>
          <w:rFonts w:ascii="SimSun" w:hAnsi="SimSun" w:cs="SimSun"/>
          <w:sz w:val="24"/>
          <w:szCs w:val="24"/>
        </w:rPr>
        <w:instrText xml:space="preserve">INCLUDEPICTURE \d "blob:https:\\\\web.whatsapp.com\\6e405253-1808-4a1a-9ba2-962ac7af874b" \* MERGEFORMATINET </w:instrText>
      </w:r>
      <w:r>
        <w:rPr>
          <w:rFonts w:ascii="SimSun" w:hAnsi="SimSun" w:cs="SimSun"/>
          <w:sz w:val="24"/>
          <w:szCs w:val="24"/>
        </w:rPr>
        <w:fldChar w:fldCharType="separate"/>
      </w:r>
      <w:r w:rsidR="00B13CFA">
        <w:rPr>
          <w:rFonts w:ascii="SimSun" w:hAnsi="SimSun" w:cs="SimSun"/>
          <w:sz w:val="24"/>
          <w:szCs w:val="24"/>
        </w:rPr>
        <w:pict w14:anchorId="0AC7E194">
          <v:shape id="Picture 1" o:spid="_x0000_i1027" type="#_x0000_t75" style="width:24pt;height:24pt;mso-wrap-style:square;mso-position-horizontal-relative:page;mso-position-vertical-relative:page"/>
        </w:pict>
      </w:r>
      <w:r>
        <w:rPr>
          <w:rFonts w:ascii="SimSun" w:hAnsi="SimSun" w:cs="SimSun"/>
          <w:sz w:val="24"/>
          <w:szCs w:val="24"/>
        </w:rPr>
        <w:fldChar w:fldCharType="end"/>
      </w:r>
    </w:p>
    <w:p w14:paraId="404345B8" w14:textId="77777777" w:rsidR="00E95B61" w:rsidRDefault="00E95B61"/>
    <w:p w14:paraId="6FD67BBB" w14:textId="77777777" w:rsidR="00E95B61" w:rsidRDefault="00E95B61"/>
    <w:p w14:paraId="1255B79D" w14:textId="77777777" w:rsidR="00E95B61" w:rsidRDefault="00E95B61"/>
    <w:p w14:paraId="7D71AD1E" w14:textId="77777777" w:rsidR="00E95B61" w:rsidRDefault="00E95B61"/>
    <w:p w14:paraId="0D0B42C0" w14:textId="77777777" w:rsidR="00E95B61" w:rsidRDefault="00E95B61"/>
    <w:sectPr w:rsidR="00E95B61">
      <w:pgSz w:w="12242" w:h="18711"/>
      <w:pgMar w:top="1418" w:right="1418" w:bottom="1418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P Simplified Hans">
    <w:panose1 w:val="020B0500000000000000"/>
    <w:charset w:val="86"/>
    <w:family w:val="swiss"/>
    <w:pitch w:val="variable"/>
    <w:sig w:usb0="A00002BF" w:usb1="38CF7CFA" w:usb2="00000016" w:usb3="00000000" w:csb0="0004011D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0A106B"/>
    <w:multiLevelType w:val="singleLevel"/>
    <w:tmpl w:val="BC0A106B"/>
    <w:lvl w:ilvl="0">
      <w:start w:val="2"/>
      <w:numFmt w:val="decimal"/>
      <w:suff w:val="space"/>
      <w:lvlText w:val="%1."/>
      <w:lvlJc w:val="left"/>
      <w:pPr>
        <w:ind w:left="2132" w:firstLine="0"/>
      </w:pPr>
    </w:lvl>
  </w:abstractNum>
  <w:num w:numId="1" w16cid:durableId="1678344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NotTrackMoves/>
  <w:defaultTabStop w:val="720"/>
  <w:drawingGridHorizontalSpacing w:val="11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C4CF5"/>
    <w:rsid w:val="000D58C7"/>
    <w:rsid w:val="00172A27"/>
    <w:rsid w:val="00651B11"/>
    <w:rsid w:val="00912E96"/>
    <w:rsid w:val="00A20BC0"/>
    <w:rsid w:val="00B13CFA"/>
    <w:rsid w:val="00C550A3"/>
    <w:rsid w:val="00DB1A99"/>
    <w:rsid w:val="00E95B61"/>
    <w:rsid w:val="00FD70B9"/>
    <w:rsid w:val="2DE76474"/>
    <w:rsid w:val="47995996"/>
    <w:rsid w:val="749D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2" type="connector" idref="#AutoShape 3"/>
      </o:rules>
    </o:shapelayout>
  </w:shapeDefaults>
  <w:decimalSymbol w:val="."/>
  <w:listSeparator w:val=","/>
  <w14:docId w14:val="302459AF"/>
  <w15:chartTrackingRefBased/>
  <w15:docId w15:val="{2AFC390E-86BC-45F4-A461-05F2EF24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keepLines/>
      <w:widowControl w:val="0"/>
      <w:spacing w:before="340" w:after="330" w:line="576" w:lineRule="auto"/>
      <w:jc w:val="both"/>
      <w:outlineLvl w:val="0"/>
    </w:pPr>
    <w:rPr>
      <w:b/>
      <w:kern w:val="44"/>
      <w:sz w:val="44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20"/>
      <w:lang w:val="en-US" w:eastAsia="zh-CN"/>
    </w:rPr>
  </w:style>
  <w:style w:type="paragraph" w:styleId="Header">
    <w:name w:val="header"/>
    <w:basedOn w:val="Normal"/>
    <w:pPr>
      <w:widowControl w:val="0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kern w:val="2"/>
      <w:sz w:val="18"/>
      <w:szCs w:val="20"/>
      <w:lang w:val="en-US" w:eastAsia="zh-CN"/>
    </w:rPr>
  </w:style>
  <w:style w:type="paragraph" w:customStyle="1" w:styleId="NoSpacing1">
    <w:name w:val="No Spacing1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&#32439;&#32321;&#22810;&#24425;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纷繁多彩.wpt</Template>
  <TotalTime>0</TotalTime>
  <Pages>3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2021-02-03T01:16:00Z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